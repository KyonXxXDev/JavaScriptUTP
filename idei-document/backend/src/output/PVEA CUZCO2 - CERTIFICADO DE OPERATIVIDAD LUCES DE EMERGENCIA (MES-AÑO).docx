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56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PVEA CUZCO2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CARUMAS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MARISCAL NIETO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MOQUEGUA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21 de enero de 2026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