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 xml:space="preserve">54</w:t>
      </w:r>
      <w:r w:rsidR="007A740F">
        <w:rPr>
          <w:sz w:val="22"/>
          <w:szCs w:val="24"/>
        </w:rPr>
      </w:r>
      <w:r w:rsidR="00502AE4">
        <w:rPr>
          <w:sz w:val="22"/>
          <w:szCs w:val="24"/>
        </w:rPr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 xml:space="preserve">PLAZA VEA GIGABY</w:t>
      </w:r>
      <w:r w:rsidR="00D4402D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 xml:space="preserve">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 xml:space="preserve">Av. Nicolás Ayllón 836</w:t>
      </w:r>
      <w:r w:rsidR="007A740F" w:rsidRPr="00E93A3A">
        <w:rPr>
          <w:b/>
          <w:bCs/>
          <w:sz w:val="22"/>
          <w:szCs w:val="24"/>
        </w:rPr>
      </w:r>
      <w:r w:rsidR="001927C5" w:rsidRPr="00E93A3A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 xml:space="preserve">CHAUPIMARCA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 xml:space="preserve">PASCO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 xml:space="preserve">PASCO</w:t>
      </w:r>
      <w:r w:rsidR="007A740F">
        <w:rPr>
          <w:bCs/>
          <w:sz w:val="22"/>
          <w:szCs w:val="24"/>
        </w:rPr>
      </w:r>
      <w:r w:rsidR="00546303">
        <w:rPr>
          <w:bCs/>
          <w:sz w:val="22"/>
          <w:szCs w:val="24"/>
        </w:rPr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546303">
        <w:rPr>
          <w:sz w:val="22"/>
          <w:szCs w:val="24"/>
        </w:rPr>
        <w:t xml:space="preserve">21 de enero de 2026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