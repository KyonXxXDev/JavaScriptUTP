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9F3" w14:textId="77777777" w:rsidR="0098420A" w:rsidRDefault="0098420A" w:rsidP="0098420A">
      <w:pPr>
        <w:jc w:val="center"/>
        <w:rPr>
          <w:sz w:val="24"/>
          <w:szCs w:val="24"/>
        </w:rPr>
      </w:pPr>
      <w:r w:rsidRPr="00DE5628">
        <w:rPr>
          <w:b/>
          <w:sz w:val="40"/>
          <w:szCs w:val="40"/>
          <w:u w:val="double"/>
        </w:rPr>
        <w:t>CERTIFICADO DE OPERATIVIDAD</w:t>
      </w:r>
    </w:p>
    <w:p w14:paraId="356DCB90" w14:textId="77777777" w:rsidR="00576F7A" w:rsidRDefault="00576F7A" w:rsidP="0098420A">
      <w:pPr>
        <w:jc w:val="both"/>
        <w:rPr>
          <w:sz w:val="24"/>
          <w:szCs w:val="24"/>
        </w:rPr>
      </w:pPr>
    </w:p>
    <w:p w14:paraId="50271433" w14:textId="77777777" w:rsidR="00442B99" w:rsidRDefault="00442B99" w:rsidP="0098420A">
      <w:pPr>
        <w:jc w:val="both"/>
        <w:rPr>
          <w:sz w:val="22"/>
          <w:szCs w:val="24"/>
        </w:rPr>
      </w:pPr>
    </w:p>
    <w:p w14:paraId="063ECDE9" w14:textId="09A95D08" w:rsidR="0098420A" w:rsidRPr="004C34AD" w:rsidRDefault="0098420A" w:rsidP="0098420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Mediante la presente, la empresa </w:t>
      </w:r>
      <w:r w:rsidRPr="004C34AD">
        <w:rPr>
          <w:b/>
          <w:sz w:val="22"/>
          <w:szCs w:val="24"/>
        </w:rPr>
        <w:t xml:space="preserve">ILUMINACIÓN Y DISEÑO ELECTRÓNICO INDUSTRIAL PERÚ S.A.C. </w:t>
      </w:r>
      <w:r w:rsidRPr="004C34AD">
        <w:rPr>
          <w:sz w:val="22"/>
          <w:szCs w:val="24"/>
        </w:rPr>
        <w:t>(IDEI PERU) con R.U.C. 20553407657 representada por el Ing. Miguel Eduardo L</w:t>
      </w:r>
      <w:r w:rsidR="00576F7A" w:rsidRPr="004C34AD">
        <w:rPr>
          <w:sz w:val="22"/>
          <w:szCs w:val="24"/>
        </w:rPr>
        <w:t>laguno Rubio con D.N.I</w:t>
      </w:r>
      <w:r w:rsidR="006114F3">
        <w:rPr>
          <w:sz w:val="22"/>
          <w:szCs w:val="24"/>
        </w:rPr>
        <w:t>.</w:t>
      </w:r>
      <w:r w:rsidR="00576F7A" w:rsidRPr="004C34AD">
        <w:rPr>
          <w:sz w:val="22"/>
          <w:szCs w:val="24"/>
        </w:rPr>
        <w:t xml:space="preserve"> </w:t>
      </w:r>
      <w:r w:rsidR="006114F3">
        <w:rPr>
          <w:sz w:val="22"/>
          <w:szCs w:val="24"/>
        </w:rPr>
        <w:t>N°</w:t>
      </w:r>
      <w:r w:rsidR="00576F7A" w:rsidRPr="004C34AD">
        <w:rPr>
          <w:sz w:val="22"/>
          <w:szCs w:val="24"/>
        </w:rPr>
        <w:t>46332333;</w:t>
      </w:r>
      <w:r w:rsidRPr="004C34AD">
        <w:rPr>
          <w:sz w:val="22"/>
          <w:szCs w:val="24"/>
        </w:rPr>
        <w:t xml:space="preserve"> </w:t>
      </w:r>
      <w:r w:rsidR="00576F7A" w:rsidRPr="004C34AD">
        <w:rPr>
          <w:sz w:val="22"/>
          <w:szCs w:val="24"/>
        </w:rPr>
        <w:t>y con la revisión y aprobación del Ing.</w:t>
      </w:r>
      <w:r w:rsidR="00543ED0" w:rsidRPr="004C34AD">
        <w:rPr>
          <w:sz w:val="22"/>
          <w:szCs w:val="24"/>
        </w:rPr>
        <w:t xml:space="preserve"> Julio Celso Espinoza Torres</w:t>
      </w:r>
      <w:r w:rsidR="00576F7A" w:rsidRPr="004C34AD">
        <w:rPr>
          <w:sz w:val="22"/>
          <w:szCs w:val="24"/>
        </w:rPr>
        <w:t>, con Registro del Co</w:t>
      </w:r>
      <w:r w:rsidR="006114F3">
        <w:rPr>
          <w:sz w:val="22"/>
          <w:szCs w:val="24"/>
        </w:rPr>
        <w:t>legio de Ingenieros del Perú N°</w:t>
      </w:r>
      <w:r w:rsidR="00543ED0" w:rsidRPr="004C34AD">
        <w:rPr>
          <w:sz w:val="22"/>
          <w:szCs w:val="24"/>
        </w:rPr>
        <w:t>19828</w:t>
      </w:r>
      <w:r w:rsidR="00576F7A" w:rsidRPr="004C34AD">
        <w:rPr>
          <w:sz w:val="22"/>
          <w:szCs w:val="24"/>
        </w:rPr>
        <w:t xml:space="preserve">, con registro de habilidad vigente y habilitado para ejercer la profesión, </w:t>
      </w:r>
      <w:r w:rsidRPr="004C34AD">
        <w:rPr>
          <w:sz w:val="22"/>
          <w:szCs w:val="24"/>
        </w:rPr>
        <w:t>luego de realizar la verificación de los equipos, de efectuar las pruebas y ensayos respectivos, certifica que las</w:t>
      </w:r>
      <w:r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>(</w:t>
      </w:r>
      <w:r w:rsidR="00502AE4">
        <w:rPr>
          <w:sz w:val="22"/>
          <w:szCs w:val="24"/>
        </w:rPr>
        <w:t xml:space="preserve">45</w:t>
      </w:r>
      <w:r w:rsidR="007A740F">
        <w:rPr>
          <w:sz w:val="22"/>
          <w:szCs w:val="24"/>
        </w:rPr>
      </w:r>
      <w:r w:rsidR="00502AE4">
        <w:rPr>
          <w:sz w:val="22"/>
          <w:szCs w:val="24"/>
        </w:rPr>
      </w:r>
      <w:r w:rsidR="00546303">
        <w:rPr>
          <w:sz w:val="22"/>
          <w:szCs w:val="24"/>
        </w:rPr>
        <w:t>)</w:t>
      </w:r>
      <w:r w:rsidRPr="00546303">
        <w:rPr>
          <w:sz w:val="22"/>
          <w:szCs w:val="24"/>
        </w:rPr>
        <w:t xml:space="preserve"> Luces de Emergencia que posee la</w:t>
      </w:r>
      <w:r w:rsidR="00B65746" w:rsidRPr="00546303">
        <w:rPr>
          <w:sz w:val="22"/>
          <w:szCs w:val="24"/>
        </w:rPr>
        <w:t xml:space="preserve"> </w:t>
      </w:r>
      <w:r w:rsidR="00546303" w:rsidRPr="00E93A3A">
        <w:rPr>
          <w:b/>
          <w:bCs/>
          <w:sz w:val="22"/>
          <w:szCs w:val="24"/>
        </w:rPr>
        <w:t xml:space="preserve">IDAT</w:t>
      </w:r>
      <w:r w:rsidR="00D4402D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 xml:space="preserve">,</w:t>
      </w:r>
      <w:r w:rsidRPr="00546303">
        <w:rPr>
          <w:sz w:val="22"/>
          <w:szCs w:val="24"/>
        </w:rPr>
        <w:t xml:space="preserve"> </w:t>
      </w:r>
      <w:r w:rsidR="005C613F" w:rsidRPr="00546303">
        <w:rPr>
          <w:sz w:val="22"/>
          <w:szCs w:val="24"/>
        </w:rPr>
        <w:t xml:space="preserve">ubicada en </w:t>
      </w:r>
      <w:r w:rsidR="001927C5" w:rsidRPr="00E93A3A">
        <w:rPr>
          <w:b/>
          <w:bCs/>
          <w:sz w:val="22"/>
          <w:szCs w:val="24"/>
        </w:rPr>
        <w:t xml:space="preserve">Av. Nicolás Ayllón 836</w:t>
      </w:r>
      <w:r w:rsidR="007A740F" w:rsidRPr="00E93A3A">
        <w:rPr>
          <w:b/>
          <w:bCs/>
          <w:sz w:val="22"/>
          <w:szCs w:val="24"/>
        </w:rPr>
      </w:r>
      <w:r w:rsidR="001927C5" w:rsidRPr="00E93A3A">
        <w:rPr>
          <w:b/>
          <w:bCs/>
          <w:sz w:val="22"/>
          <w:szCs w:val="24"/>
        </w:rPr>
      </w:r>
      <w:r w:rsidR="00546303" w:rsidRPr="00E93A3A">
        <w:rPr>
          <w:b/>
          <w:bCs/>
          <w:sz w:val="22"/>
          <w:szCs w:val="24"/>
        </w:rPr>
        <w:t>,</w:t>
      </w:r>
      <w:r w:rsidR="00546303">
        <w:rPr>
          <w:sz w:val="22"/>
          <w:szCs w:val="24"/>
        </w:rPr>
        <w:t xml:space="preserve"> </w:t>
      </w:r>
      <w:r w:rsidRPr="00546303">
        <w:rPr>
          <w:sz w:val="22"/>
          <w:szCs w:val="24"/>
        </w:rPr>
        <w:t>en el distrito</w:t>
      </w:r>
      <w:r w:rsidR="00A02ACF" w:rsidRPr="00546303">
        <w:rPr>
          <w:sz w:val="22"/>
          <w:szCs w:val="24"/>
        </w:rPr>
        <w:t xml:space="preserve"> </w:t>
      </w:r>
      <w:r w:rsidR="00CF6244" w:rsidRPr="00546303">
        <w:rPr>
          <w:sz w:val="22"/>
          <w:szCs w:val="24"/>
        </w:rPr>
        <w:t>de</w:t>
      </w:r>
      <w:r w:rsidR="00AF4283" w:rsidRPr="00546303">
        <w:rPr>
          <w:sz w:val="22"/>
          <w:szCs w:val="24"/>
        </w:rPr>
        <w:t xml:space="preserve"> </w:t>
      </w:r>
      <w:r w:rsidR="00546303">
        <w:rPr>
          <w:sz w:val="22"/>
          <w:szCs w:val="24"/>
        </w:rPr>
        <w:t xml:space="preserve">TAMBOPATA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Pr="00546303">
        <w:rPr>
          <w:sz w:val="22"/>
          <w:szCs w:val="24"/>
        </w:rPr>
        <w:t xml:space="preserve">, </w:t>
      </w:r>
      <w:r w:rsidR="00442B99" w:rsidRPr="00546303">
        <w:rPr>
          <w:sz w:val="22"/>
          <w:szCs w:val="24"/>
        </w:rPr>
        <w:t>p</w:t>
      </w:r>
      <w:r w:rsidRPr="00546303">
        <w:rPr>
          <w:sz w:val="22"/>
          <w:szCs w:val="24"/>
        </w:rPr>
        <w:t>rovin</w:t>
      </w:r>
      <w:r w:rsidR="00B65746" w:rsidRPr="00546303">
        <w:rPr>
          <w:sz w:val="22"/>
          <w:szCs w:val="24"/>
        </w:rPr>
        <w:t>cia</w:t>
      </w:r>
      <w:r w:rsidR="00B91B68" w:rsidRPr="00546303">
        <w:rPr>
          <w:sz w:val="22"/>
          <w:szCs w:val="24"/>
        </w:rPr>
        <w:t xml:space="preserve"> de </w:t>
      </w:r>
      <w:r w:rsidR="00546303">
        <w:rPr>
          <w:sz w:val="22"/>
          <w:szCs w:val="24"/>
        </w:rPr>
        <w:t xml:space="preserve">TAMBOPATA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9D3FA7">
        <w:rPr>
          <w:sz w:val="22"/>
          <w:szCs w:val="24"/>
        </w:rPr>
        <w:t xml:space="preserve"> </w:t>
      </w:r>
      <w:r w:rsidRPr="004C34AD">
        <w:rPr>
          <w:sz w:val="22"/>
          <w:szCs w:val="24"/>
        </w:rPr>
        <w:t xml:space="preserve">y </w:t>
      </w:r>
      <w:r w:rsidR="00442B99">
        <w:rPr>
          <w:sz w:val="22"/>
          <w:szCs w:val="24"/>
        </w:rPr>
        <w:t>d</w:t>
      </w:r>
      <w:r w:rsidRPr="004C34AD">
        <w:rPr>
          <w:sz w:val="22"/>
          <w:szCs w:val="24"/>
        </w:rPr>
        <w:t>epartamento de</w:t>
      </w:r>
      <w:r w:rsidR="00546303">
        <w:rPr>
          <w:sz w:val="22"/>
          <w:szCs w:val="24"/>
        </w:rPr>
        <w:t xml:space="preserve"> </w:t>
      </w:r>
      <w:r w:rsidR="00546303">
        <w:rPr>
          <w:bCs/>
          <w:sz w:val="22"/>
          <w:szCs w:val="24"/>
        </w:rPr>
        <w:t xml:space="preserve">MADRE DE DIOS</w:t>
      </w:r>
      <w:r w:rsidR="007A740F">
        <w:rPr>
          <w:bCs/>
          <w:sz w:val="22"/>
          <w:szCs w:val="24"/>
        </w:rPr>
      </w:r>
      <w:r w:rsidR="00546303">
        <w:rPr>
          <w:bCs/>
          <w:sz w:val="22"/>
          <w:szCs w:val="24"/>
        </w:rPr>
      </w:r>
      <w:r w:rsidRPr="004C34AD">
        <w:rPr>
          <w:sz w:val="22"/>
          <w:szCs w:val="24"/>
        </w:rPr>
        <w:t xml:space="preserve">, se encontraron </w:t>
      </w:r>
      <w:r w:rsidRPr="004C34AD">
        <w:rPr>
          <w:b/>
          <w:sz w:val="22"/>
          <w:szCs w:val="24"/>
        </w:rPr>
        <w:t>100% operativas</w:t>
      </w:r>
      <w:r w:rsidRPr="004C34AD">
        <w:rPr>
          <w:sz w:val="22"/>
          <w:szCs w:val="24"/>
        </w:rPr>
        <w:t xml:space="preserve">. </w:t>
      </w:r>
      <w:r w:rsidR="00543ED0" w:rsidRPr="004C34AD">
        <w:rPr>
          <w:sz w:val="22"/>
          <w:szCs w:val="24"/>
        </w:rPr>
        <w:t xml:space="preserve">A </w:t>
      </w:r>
      <w:r w:rsidR="00B92FFE" w:rsidRPr="004C34AD">
        <w:rPr>
          <w:sz w:val="22"/>
          <w:szCs w:val="24"/>
        </w:rPr>
        <w:t>continuación,</w:t>
      </w:r>
      <w:r w:rsidR="00543ED0" w:rsidRPr="004C34AD">
        <w:rPr>
          <w:sz w:val="22"/>
          <w:szCs w:val="24"/>
        </w:rPr>
        <w:t xml:space="preserve"> se muestran las características técnicas de los dispositivos en mención:</w:t>
      </w:r>
    </w:p>
    <w:p w14:paraId="326E0DE8" w14:textId="77777777" w:rsidR="009749EE" w:rsidRPr="004C34AD" w:rsidRDefault="009749EE" w:rsidP="0098420A">
      <w:pPr>
        <w:jc w:val="both"/>
        <w:rPr>
          <w:sz w:val="22"/>
          <w:szCs w:val="24"/>
        </w:rPr>
      </w:pPr>
    </w:p>
    <w:p w14:paraId="2D93C857" w14:textId="77777777" w:rsidR="006114F3" w:rsidRPr="004C34AD" w:rsidRDefault="006114F3" w:rsidP="00142A80">
      <w:pPr>
        <w:rPr>
          <w:sz w:val="18"/>
        </w:rPr>
      </w:pPr>
    </w:p>
    <w:p w14:paraId="19796FC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Marca: IDEI PERU</w:t>
      </w:r>
    </w:p>
    <w:p w14:paraId="62C2B5CE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Modelo: IPLE-01</w:t>
      </w:r>
    </w:p>
    <w:p w14:paraId="62C591BA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Entrada: 220V</w:t>
      </w:r>
    </w:p>
    <w:p w14:paraId="50746A01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Frecuencia: 50/60 Hz</w:t>
      </w:r>
    </w:p>
    <w:p w14:paraId="1D13959C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Lámpara: 02 Faros LED de 18W c/u</w:t>
      </w:r>
    </w:p>
    <w:p w14:paraId="135F551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Batería: Batería sellada y libre de mantenimiento de 12V 7Ah</w:t>
      </w:r>
    </w:p>
    <w:p w14:paraId="4B4F4D62" w14:textId="77777777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Tiempo de Recarga: 24 horas aprox.</w:t>
      </w:r>
    </w:p>
    <w:p w14:paraId="3C588B22" w14:textId="71944F08" w:rsidR="004C34AD" w:rsidRPr="004C34AD" w:rsidRDefault="004C34AD" w:rsidP="004C34AD">
      <w:pPr>
        <w:rPr>
          <w:sz w:val="22"/>
        </w:rPr>
      </w:pPr>
      <w:r w:rsidRPr="004C34AD">
        <w:rPr>
          <w:sz w:val="22"/>
        </w:rPr>
        <w:t>Duración:</w:t>
      </w:r>
      <w:r w:rsidR="007A69C9">
        <w:rPr>
          <w:sz w:val="22"/>
        </w:rPr>
        <w:t xml:space="preserve"> 4</w:t>
      </w:r>
      <w:r w:rsidRPr="004C34AD">
        <w:rPr>
          <w:sz w:val="22"/>
        </w:rPr>
        <w:t xml:space="preserve"> horas aprox.</w:t>
      </w:r>
    </w:p>
    <w:p w14:paraId="2BDE6BB9" w14:textId="77777777" w:rsidR="009749EE" w:rsidRPr="004C34AD" w:rsidRDefault="009749EE" w:rsidP="00142A80">
      <w:pPr>
        <w:rPr>
          <w:sz w:val="18"/>
        </w:rPr>
      </w:pPr>
    </w:p>
    <w:p w14:paraId="0ED75FEB" w14:textId="77777777" w:rsidR="00CC596F" w:rsidRPr="004C34AD" w:rsidRDefault="00576F7A" w:rsidP="00576F7A">
      <w:pPr>
        <w:jc w:val="both"/>
        <w:rPr>
          <w:sz w:val="22"/>
          <w:szCs w:val="24"/>
        </w:rPr>
      </w:pPr>
      <w:r w:rsidRPr="004C34AD">
        <w:rPr>
          <w:sz w:val="22"/>
          <w:szCs w:val="24"/>
        </w:rPr>
        <w:t xml:space="preserve">La presente Certificación se mantiene vigente durante </w:t>
      </w:r>
      <w:r w:rsidR="00442B99">
        <w:rPr>
          <w:sz w:val="22"/>
          <w:szCs w:val="24"/>
        </w:rPr>
        <w:t>12</w:t>
      </w:r>
      <w:r w:rsidRPr="004C34AD">
        <w:rPr>
          <w:sz w:val="22"/>
          <w:szCs w:val="24"/>
        </w:rPr>
        <w:t xml:space="preserve"> meses mientras no se realicen cambios y/o reparaciones </w:t>
      </w:r>
      <w:r w:rsidR="00B743B4" w:rsidRPr="004C34AD">
        <w:rPr>
          <w:sz w:val="22"/>
          <w:szCs w:val="24"/>
        </w:rPr>
        <w:t>a</w:t>
      </w:r>
      <w:r w:rsidRPr="004C34AD">
        <w:rPr>
          <w:sz w:val="22"/>
          <w:szCs w:val="24"/>
        </w:rPr>
        <w:t xml:space="preserve"> los equipos.</w:t>
      </w:r>
    </w:p>
    <w:p w14:paraId="77876753" w14:textId="77777777" w:rsidR="00442B99" w:rsidRPr="004C34AD" w:rsidRDefault="00442B99" w:rsidP="00576F7A">
      <w:pPr>
        <w:jc w:val="both"/>
        <w:rPr>
          <w:sz w:val="22"/>
          <w:szCs w:val="24"/>
        </w:rPr>
      </w:pPr>
    </w:p>
    <w:p w14:paraId="2093DAC2" w14:textId="7B87FA34" w:rsidR="00543ED0" w:rsidRPr="00442B99" w:rsidRDefault="004A0F7D" w:rsidP="00576F7A">
      <w:pPr>
        <w:jc w:val="both"/>
        <w:rPr>
          <w:sz w:val="22"/>
          <w:szCs w:val="24"/>
        </w:rPr>
      </w:pP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605484A5" wp14:editId="04C6F78F">
            <wp:simplePos x="0" y="0"/>
            <wp:positionH relativeFrom="column">
              <wp:posOffset>3392170</wp:posOffset>
            </wp:positionH>
            <wp:positionV relativeFrom="paragraph">
              <wp:posOffset>431165</wp:posOffset>
            </wp:positionV>
            <wp:extent cx="1809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373" y="21252"/>
                <wp:lineTo x="21373" y="0"/>
                <wp:lineTo x="0" y="0"/>
              </wp:wrapPolygon>
            </wp:wrapTight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B99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1" locked="0" layoutInCell="1" allowOverlap="1" wp14:anchorId="633C04D7" wp14:editId="605EAB72">
            <wp:simplePos x="0" y="0"/>
            <wp:positionH relativeFrom="column">
              <wp:posOffset>504825</wp:posOffset>
            </wp:positionH>
            <wp:positionV relativeFrom="paragraph">
              <wp:posOffset>565785</wp:posOffset>
            </wp:positionV>
            <wp:extent cx="1933575" cy="999490"/>
            <wp:effectExtent l="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9" b="11156"/>
                    <a:stretch/>
                  </pic:blipFill>
                  <pic:spPr bwMode="auto">
                    <a:xfrm>
                      <a:off x="0" y="0"/>
                      <a:ext cx="193357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F7A" w:rsidRPr="004C34AD">
        <w:rPr>
          <w:sz w:val="22"/>
          <w:szCs w:val="24"/>
        </w:rPr>
        <w:t xml:space="preserve">Lima, </w:t>
      </w:r>
      <w:r w:rsidR="00546303">
        <w:rPr>
          <w:sz w:val="22"/>
          <w:szCs w:val="24"/>
        </w:rPr>
        <w:t xml:space="preserve">21 de enero de 2026</w:t>
      </w:r>
      <w:r w:rsidR="007A740F">
        <w:rPr>
          <w:sz w:val="22"/>
          <w:szCs w:val="24"/>
        </w:rPr>
      </w:r>
      <w:r w:rsidR="00546303">
        <w:rPr>
          <w:sz w:val="22"/>
          <w:szCs w:val="24"/>
        </w:rPr>
      </w:r>
      <w:r w:rsidR="00576F7A" w:rsidRPr="004C34AD">
        <w:rPr>
          <w:sz w:val="22"/>
          <w:szCs w:val="24"/>
        </w:rPr>
        <w:t>.</w:t>
      </w:r>
    </w:p>
    <w:sectPr w:rsidR="00543ED0" w:rsidRPr="00442B99" w:rsidSect="0012159B">
      <w:headerReference w:type="default" r:id="rId10"/>
      <w:footerReference w:type="default" r:id="rId11"/>
      <w:pgSz w:w="11907" w:h="16839" w:code="9"/>
      <w:pgMar w:top="1560" w:right="1417" w:bottom="1843" w:left="156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DF48" w14:textId="77777777" w:rsidR="00352CEA" w:rsidRDefault="00352CEA" w:rsidP="00512A51">
      <w:r>
        <w:separator/>
      </w:r>
    </w:p>
  </w:endnote>
  <w:endnote w:type="continuationSeparator" w:id="0">
    <w:p w14:paraId="5055428A" w14:textId="77777777" w:rsidR="00352CEA" w:rsidRDefault="00352CEA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FD4C9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2EE2F3A5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Pagina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53A9C580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330AA10F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9749EE">
      <w:rPr>
        <w:rFonts w:ascii="Verdana" w:hAnsi="Verdana"/>
        <w:color w:val="auto"/>
        <w:sz w:val="22"/>
        <w:szCs w:val="22"/>
      </w:rPr>
      <w:t>697</w:t>
    </w:r>
    <w:r w:rsidR="00CC596F">
      <w:rPr>
        <w:rFonts w:ascii="Verdana" w:hAnsi="Verdana"/>
        <w:color w:val="auto"/>
        <w:sz w:val="22"/>
        <w:szCs w:val="22"/>
      </w:rPr>
      <w:t>-</w:t>
    </w:r>
    <w:r w:rsidR="009749EE">
      <w:rPr>
        <w:rFonts w:ascii="Verdana" w:hAnsi="Verdana"/>
        <w:color w:val="auto"/>
        <w:sz w:val="22"/>
        <w:szCs w:val="22"/>
      </w:rPr>
      <w:t>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39D182F5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>Jr. Von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 xml:space="preserve">rpac,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3599C7EC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D4D1F" w14:textId="77777777" w:rsidR="00352CEA" w:rsidRDefault="00352CEA" w:rsidP="00512A51">
      <w:r>
        <w:separator/>
      </w:r>
    </w:p>
  </w:footnote>
  <w:footnote w:type="continuationSeparator" w:id="0">
    <w:p w14:paraId="42717DCA" w14:textId="77777777" w:rsidR="00352CEA" w:rsidRDefault="00352CEA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D95E" w14:textId="77777777" w:rsidR="00512A51" w:rsidRDefault="00305C04" w:rsidP="0012159B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580EB9E9" wp14:editId="47FF01A7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34" name="Imagen 34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2730A55F" w14:textId="77777777" w:rsidR="00512A51" w:rsidRPr="000F587B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3E3E72A9" w14:textId="0484ABF1" w:rsidR="00512A51" w:rsidRDefault="0024687E" w:rsidP="0012159B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ab/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NICO INDUSTRIAL 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                                                           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 xml:space="preserve">   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CC186F9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553641">
    <w:abstractNumId w:val="1"/>
  </w:num>
  <w:num w:numId="2" w16cid:durableId="854686281">
    <w:abstractNumId w:val="0"/>
  </w:num>
  <w:num w:numId="3" w16cid:durableId="588082073">
    <w:abstractNumId w:val="4"/>
  </w:num>
  <w:num w:numId="4" w16cid:durableId="1308362426">
    <w:abstractNumId w:val="3"/>
  </w:num>
  <w:num w:numId="5" w16cid:durableId="349720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6E41"/>
    <w:rsid w:val="0004186D"/>
    <w:rsid w:val="000812B5"/>
    <w:rsid w:val="000A378A"/>
    <w:rsid w:val="000B589B"/>
    <w:rsid w:val="000D365F"/>
    <w:rsid w:val="000E23A5"/>
    <w:rsid w:val="000E24E0"/>
    <w:rsid w:val="000F587B"/>
    <w:rsid w:val="001104F0"/>
    <w:rsid w:val="00111B45"/>
    <w:rsid w:val="00113138"/>
    <w:rsid w:val="001168F3"/>
    <w:rsid w:val="0012159B"/>
    <w:rsid w:val="00125037"/>
    <w:rsid w:val="001367A7"/>
    <w:rsid w:val="00142A80"/>
    <w:rsid w:val="001465E5"/>
    <w:rsid w:val="00146F47"/>
    <w:rsid w:val="00153E0C"/>
    <w:rsid w:val="0016001B"/>
    <w:rsid w:val="001754A5"/>
    <w:rsid w:val="001927C5"/>
    <w:rsid w:val="001A3567"/>
    <w:rsid w:val="001A3A53"/>
    <w:rsid w:val="001B34E6"/>
    <w:rsid w:val="001D032F"/>
    <w:rsid w:val="001D3F12"/>
    <w:rsid w:val="001F47E7"/>
    <w:rsid w:val="001F5436"/>
    <w:rsid w:val="00205661"/>
    <w:rsid w:val="0021443F"/>
    <w:rsid w:val="0022268B"/>
    <w:rsid w:val="0023276F"/>
    <w:rsid w:val="0024687E"/>
    <w:rsid w:val="00256E8C"/>
    <w:rsid w:val="00267065"/>
    <w:rsid w:val="00274AA6"/>
    <w:rsid w:val="00281F6D"/>
    <w:rsid w:val="0028328F"/>
    <w:rsid w:val="0028516E"/>
    <w:rsid w:val="002C69E4"/>
    <w:rsid w:val="002F0ED5"/>
    <w:rsid w:val="002F2211"/>
    <w:rsid w:val="00300C90"/>
    <w:rsid w:val="00301736"/>
    <w:rsid w:val="00305C04"/>
    <w:rsid w:val="00306327"/>
    <w:rsid w:val="00326CD6"/>
    <w:rsid w:val="00327784"/>
    <w:rsid w:val="003508A1"/>
    <w:rsid w:val="00350A83"/>
    <w:rsid w:val="00352CEA"/>
    <w:rsid w:val="0035589E"/>
    <w:rsid w:val="00361CBC"/>
    <w:rsid w:val="00361E5A"/>
    <w:rsid w:val="003732C2"/>
    <w:rsid w:val="0038189E"/>
    <w:rsid w:val="00384CF4"/>
    <w:rsid w:val="0038719A"/>
    <w:rsid w:val="00397F47"/>
    <w:rsid w:val="003A3B37"/>
    <w:rsid w:val="003A5A13"/>
    <w:rsid w:val="003A66B6"/>
    <w:rsid w:val="003A7FA1"/>
    <w:rsid w:val="003C1237"/>
    <w:rsid w:val="003C1684"/>
    <w:rsid w:val="003D475F"/>
    <w:rsid w:val="003E080C"/>
    <w:rsid w:val="003E7C42"/>
    <w:rsid w:val="00421043"/>
    <w:rsid w:val="0042581D"/>
    <w:rsid w:val="00425AC7"/>
    <w:rsid w:val="004273CC"/>
    <w:rsid w:val="00435660"/>
    <w:rsid w:val="00441F5F"/>
    <w:rsid w:val="00442B99"/>
    <w:rsid w:val="00443C05"/>
    <w:rsid w:val="004456B8"/>
    <w:rsid w:val="00446B16"/>
    <w:rsid w:val="00460087"/>
    <w:rsid w:val="0047695E"/>
    <w:rsid w:val="00486272"/>
    <w:rsid w:val="00497AB2"/>
    <w:rsid w:val="004A0F7D"/>
    <w:rsid w:val="004B08EB"/>
    <w:rsid w:val="004C34AD"/>
    <w:rsid w:val="004D1976"/>
    <w:rsid w:val="004E293F"/>
    <w:rsid w:val="005012E9"/>
    <w:rsid w:val="00502AE4"/>
    <w:rsid w:val="00511414"/>
    <w:rsid w:val="00511636"/>
    <w:rsid w:val="00512A51"/>
    <w:rsid w:val="00543ED0"/>
    <w:rsid w:val="00546303"/>
    <w:rsid w:val="00556691"/>
    <w:rsid w:val="00560AC8"/>
    <w:rsid w:val="00570648"/>
    <w:rsid w:val="00576F7A"/>
    <w:rsid w:val="005967E3"/>
    <w:rsid w:val="005A5094"/>
    <w:rsid w:val="005A7071"/>
    <w:rsid w:val="005B5B98"/>
    <w:rsid w:val="005C613F"/>
    <w:rsid w:val="005D1681"/>
    <w:rsid w:val="005D18CA"/>
    <w:rsid w:val="005F2AF9"/>
    <w:rsid w:val="005F74F5"/>
    <w:rsid w:val="00600136"/>
    <w:rsid w:val="006114F3"/>
    <w:rsid w:val="00615F33"/>
    <w:rsid w:val="00655952"/>
    <w:rsid w:val="00656186"/>
    <w:rsid w:val="006718F4"/>
    <w:rsid w:val="00677890"/>
    <w:rsid w:val="0068093E"/>
    <w:rsid w:val="00686D59"/>
    <w:rsid w:val="006950F1"/>
    <w:rsid w:val="006A2F46"/>
    <w:rsid w:val="006A64CD"/>
    <w:rsid w:val="006B03ED"/>
    <w:rsid w:val="006B0B72"/>
    <w:rsid w:val="006C0C17"/>
    <w:rsid w:val="006F4184"/>
    <w:rsid w:val="006F4376"/>
    <w:rsid w:val="00717CCC"/>
    <w:rsid w:val="00760277"/>
    <w:rsid w:val="007623AD"/>
    <w:rsid w:val="0076445F"/>
    <w:rsid w:val="00772EC2"/>
    <w:rsid w:val="0079343F"/>
    <w:rsid w:val="007A078E"/>
    <w:rsid w:val="007A69C9"/>
    <w:rsid w:val="007A740F"/>
    <w:rsid w:val="007C2858"/>
    <w:rsid w:val="007C6E0F"/>
    <w:rsid w:val="007F0C0A"/>
    <w:rsid w:val="007F22AE"/>
    <w:rsid w:val="007F349A"/>
    <w:rsid w:val="00851093"/>
    <w:rsid w:val="00856238"/>
    <w:rsid w:val="0087662B"/>
    <w:rsid w:val="008A3D93"/>
    <w:rsid w:val="008A5D41"/>
    <w:rsid w:val="008A5D5B"/>
    <w:rsid w:val="008D0810"/>
    <w:rsid w:val="008F75F9"/>
    <w:rsid w:val="00902D83"/>
    <w:rsid w:val="0090506A"/>
    <w:rsid w:val="00912770"/>
    <w:rsid w:val="0092101C"/>
    <w:rsid w:val="009238B2"/>
    <w:rsid w:val="0094037F"/>
    <w:rsid w:val="0094593F"/>
    <w:rsid w:val="00952222"/>
    <w:rsid w:val="0096369F"/>
    <w:rsid w:val="009749EE"/>
    <w:rsid w:val="00980849"/>
    <w:rsid w:val="00982B79"/>
    <w:rsid w:val="0098420A"/>
    <w:rsid w:val="009862BB"/>
    <w:rsid w:val="009935BC"/>
    <w:rsid w:val="00995679"/>
    <w:rsid w:val="009A7D63"/>
    <w:rsid w:val="009C287D"/>
    <w:rsid w:val="009D3B88"/>
    <w:rsid w:val="009D3FA7"/>
    <w:rsid w:val="009E7CA0"/>
    <w:rsid w:val="00A02ACF"/>
    <w:rsid w:val="00A02B20"/>
    <w:rsid w:val="00A17D10"/>
    <w:rsid w:val="00A5405E"/>
    <w:rsid w:val="00A5488F"/>
    <w:rsid w:val="00A70012"/>
    <w:rsid w:val="00A77307"/>
    <w:rsid w:val="00A8738B"/>
    <w:rsid w:val="00AA18DD"/>
    <w:rsid w:val="00AA4EB5"/>
    <w:rsid w:val="00AB6532"/>
    <w:rsid w:val="00AB6E57"/>
    <w:rsid w:val="00AB76DA"/>
    <w:rsid w:val="00AC058B"/>
    <w:rsid w:val="00AD002C"/>
    <w:rsid w:val="00AF4283"/>
    <w:rsid w:val="00B32B90"/>
    <w:rsid w:val="00B3348F"/>
    <w:rsid w:val="00B369FF"/>
    <w:rsid w:val="00B439E2"/>
    <w:rsid w:val="00B65746"/>
    <w:rsid w:val="00B743B4"/>
    <w:rsid w:val="00B77927"/>
    <w:rsid w:val="00B8639B"/>
    <w:rsid w:val="00B91B68"/>
    <w:rsid w:val="00B92B03"/>
    <w:rsid w:val="00B92FFE"/>
    <w:rsid w:val="00B966CC"/>
    <w:rsid w:val="00BA08D7"/>
    <w:rsid w:val="00BB1DEE"/>
    <w:rsid w:val="00BB7E89"/>
    <w:rsid w:val="00BD32F9"/>
    <w:rsid w:val="00BD3538"/>
    <w:rsid w:val="00BF5288"/>
    <w:rsid w:val="00BF534B"/>
    <w:rsid w:val="00C1597D"/>
    <w:rsid w:val="00C169A8"/>
    <w:rsid w:val="00C3003E"/>
    <w:rsid w:val="00C37C72"/>
    <w:rsid w:val="00C474A4"/>
    <w:rsid w:val="00C5085F"/>
    <w:rsid w:val="00C56E4C"/>
    <w:rsid w:val="00C7081C"/>
    <w:rsid w:val="00C916E9"/>
    <w:rsid w:val="00CA5DC7"/>
    <w:rsid w:val="00CA7C44"/>
    <w:rsid w:val="00CC596F"/>
    <w:rsid w:val="00CE68BC"/>
    <w:rsid w:val="00CF38F1"/>
    <w:rsid w:val="00CF6244"/>
    <w:rsid w:val="00CF70F4"/>
    <w:rsid w:val="00D115F4"/>
    <w:rsid w:val="00D1370C"/>
    <w:rsid w:val="00D4402D"/>
    <w:rsid w:val="00D541FE"/>
    <w:rsid w:val="00D5556D"/>
    <w:rsid w:val="00D6536B"/>
    <w:rsid w:val="00D7458D"/>
    <w:rsid w:val="00D76EA0"/>
    <w:rsid w:val="00D92B19"/>
    <w:rsid w:val="00DA3A44"/>
    <w:rsid w:val="00DC04F7"/>
    <w:rsid w:val="00DC105B"/>
    <w:rsid w:val="00DD4F90"/>
    <w:rsid w:val="00DE5468"/>
    <w:rsid w:val="00DF37EF"/>
    <w:rsid w:val="00E05BDC"/>
    <w:rsid w:val="00E119FB"/>
    <w:rsid w:val="00E26A18"/>
    <w:rsid w:val="00E33F5E"/>
    <w:rsid w:val="00E62E63"/>
    <w:rsid w:val="00E72844"/>
    <w:rsid w:val="00E87188"/>
    <w:rsid w:val="00E93A3A"/>
    <w:rsid w:val="00E96780"/>
    <w:rsid w:val="00EA6F24"/>
    <w:rsid w:val="00EB646C"/>
    <w:rsid w:val="00EC40E8"/>
    <w:rsid w:val="00ED74D1"/>
    <w:rsid w:val="00ED77A1"/>
    <w:rsid w:val="00F23D63"/>
    <w:rsid w:val="00F25174"/>
    <w:rsid w:val="00F34A70"/>
    <w:rsid w:val="00F64CCA"/>
    <w:rsid w:val="00F70646"/>
    <w:rsid w:val="00FA4CD2"/>
    <w:rsid w:val="00FA7E71"/>
    <w:rsid w:val="00FB3734"/>
    <w:rsid w:val="00FC05E6"/>
    <w:rsid w:val="00FC1E22"/>
    <w:rsid w:val="00FC5A19"/>
    <w:rsid w:val="00FC7E88"/>
    <w:rsid w:val="00FD4E12"/>
    <w:rsid w:val="00FE7459"/>
    <w:rsid w:val="00FF2A0E"/>
    <w:rsid w:val="00FF2F54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B61151"/>
  <w15:docId w15:val="{5B048441-91F5-40B2-9054-FB7A8785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B7802-F15E-4F8F-8C0E-BE467D063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46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IDEI PERU</dc:creator>
  <cp:lastModifiedBy>Gabriel Rosas</cp:lastModifiedBy>
  <cp:revision>14</cp:revision>
  <cp:lastPrinted>2022-11-23T16:01:00Z</cp:lastPrinted>
  <dcterms:created xsi:type="dcterms:W3CDTF">2026-01-12T16:52:00Z</dcterms:created>
  <dcterms:modified xsi:type="dcterms:W3CDTF">2026-01-22T00:25:00Z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